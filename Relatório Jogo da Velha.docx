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Pr="004F0028" w:rsidRDefault="00DA78C5" w:rsidP="00D70D02">
      <w:pPr>
        <w:rPr>
          <w:lang w:val="pt-BR"/>
        </w:rPr>
      </w:pPr>
      <w:r w:rsidRPr="004F0028">
        <w:rPr>
          <w:noProof/>
          <w:lang w:val="pt-BR" w:bidi="pt-BR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-746760</wp:posOffset>
            </wp:positionH>
            <wp:positionV relativeFrom="page">
              <wp:posOffset>19050</wp:posOffset>
            </wp:positionV>
            <wp:extent cx="7760970" cy="6657975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4F0028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2E81C4ED" wp14:editId="455FA4CA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DA78C5" w:rsidP="00DA78C5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>Relatório Projeto C++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D86945" w:rsidRDefault="00DA78C5" w:rsidP="00DA78C5">
                            <w:pPr>
                              <w:pStyle w:val="Ttulo"/>
                            </w:pPr>
                            <w:r>
                              <w:rPr>
                                <w:lang w:val="pt-BR" w:bidi="pt-BR"/>
                              </w:rPr>
                              <w:t>Relatório Projeto C++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4F0028" w:rsidRDefault="00D077E9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F89C78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4F0028" w:rsidTr="004F0028">
        <w:trPr>
          <w:trHeight w:val="719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pt-BR"/>
              </w:rPr>
              <w:id w:val="1080870105"/>
              <w:placeholder>
                <w:docPart w:val="9EFF64C4C3A64C5B9A0B8FD6D329EB8F"/>
              </w:placeholder>
              <w15:appearance w15:val="hidden"/>
            </w:sdtPr>
            <w:sdtEndPr/>
            <w:sdtContent>
              <w:p w:rsidR="00D077E9" w:rsidRPr="004F0028" w:rsidRDefault="00792270" w:rsidP="00AB02A7">
                <w:pPr>
                  <w:rPr>
                    <w:lang w:val="pt-BR"/>
                  </w:rPr>
                </w:pPr>
                <w:r w:rsidRPr="004F0028">
                  <w:rPr>
                    <w:noProof/>
                    <w:lang w:val="pt-BR" w:bidi="pt-BR"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1" locked="0" layoutInCell="1" allowOverlap="1" wp14:anchorId="1F225A27" wp14:editId="560612AD">
                          <wp:simplePos x="0" y="0"/>
                          <wp:positionH relativeFrom="column">
                            <wp:posOffset>-135255</wp:posOffset>
                          </wp:positionH>
                          <wp:positionV relativeFrom="page">
                            <wp:posOffset>-6892925</wp:posOffset>
                          </wp:positionV>
                          <wp:extent cx="3938905" cy="8657111"/>
                          <wp:effectExtent l="0" t="0" r="4445" b="0"/>
                          <wp:wrapNone/>
                          <wp:docPr id="3" name="Retângulo 3" descr="retângulo branco para o texto na capa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938905" cy="865711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2722E8D8" id="Retângulo 3" o:spid="_x0000_s1026" alt="retângulo branco para o texto na capa" style="position:absolute;margin-left:-10.65pt;margin-top:-542.7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c4trgIAALU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" fillcolor="white [3212]" stroked="f" strokeweight="2pt">
                          <w10:wrap anchory="page"/>
                        </v:rect>
                      </w:pict>
                    </mc:Fallback>
                  </mc:AlternateContent>
                </w:r>
                <w:r w:rsidR="00552B7B">
                  <w:rPr>
                    <w:lang w:val="pt-BR"/>
                  </w:rPr>
                  <w:t>Grupo formado por:</w:t>
                </w:r>
              </w:p>
            </w:sdtContent>
          </w:sdt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93B72D2" id="Conector Re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  <w:p w:rsidR="00D077E9" w:rsidRPr="004F0028" w:rsidRDefault="00EF557B" w:rsidP="00AB02A7">
            <w:pPr>
              <w:rPr>
                <w:lang w:val="pt-BR"/>
              </w:rPr>
            </w:pPr>
            <w:sdt>
              <w:sdtPr>
                <w:rPr>
                  <w:lang w:val="pt-BR"/>
                </w:rPr>
                <w:id w:val="-1740469667"/>
                <w:placeholder>
                  <w:docPart w:val="3784713DB8EB448587646B3BE1B1B149"/>
                </w:placeholder>
                <w15:appearance w15:val="hidden"/>
              </w:sdtPr>
              <w:sdtEndPr/>
              <w:sdtContent>
                <w:r w:rsidR="00DA78C5">
                  <w:rPr>
                    <w:lang w:val="pt-BR"/>
                  </w:rPr>
                  <w:t xml:space="preserve"> Pedro Henrique Cardoso RGM: 32932537, Lucas Bezerra RGM:</w:t>
                </w:r>
                <w:r w:rsidR="006F2844">
                  <w:rPr>
                    <w:lang w:val="pt-BR"/>
                  </w:rPr>
                  <w:t xml:space="preserve"> </w:t>
                </w:r>
                <w:r w:rsidR="00792270">
                  <w:rPr>
                    <w:lang w:val="pt-BR"/>
                  </w:rPr>
                  <w:t>33850615</w:t>
                </w:r>
                <w:r w:rsidR="00DA78C5">
                  <w:rPr>
                    <w:lang w:val="pt-BR"/>
                  </w:rPr>
                  <w:t>, João Lucas Luna RGM:</w:t>
                </w:r>
                <w:r w:rsidR="006F2844">
                  <w:rPr>
                    <w:lang w:val="pt-BR"/>
                  </w:rPr>
                  <w:t xml:space="preserve"> </w:t>
                </w:r>
                <w:bookmarkStart w:id="0" w:name="_GoBack"/>
                <w:bookmarkEnd w:id="0"/>
                <w:r w:rsidR="00792270">
                  <w:rPr>
                    <w:lang w:val="pt-BR"/>
                  </w:rPr>
                  <w:t>33875057</w:t>
                </w:r>
                <w:r w:rsidR="00DA78C5">
                  <w:rPr>
                    <w:lang w:val="pt-BR"/>
                  </w:rPr>
                  <w:t xml:space="preserve">, </w:t>
                </w:r>
                <w:proofErr w:type="spellStart"/>
                <w:r w:rsidR="00DA78C5">
                  <w:rPr>
                    <w:lang w:val="pt-BR"/>
                  </w:rPr>
                  <w:t>Kau</w:t>
                </w:r>
                <w:r w:rsidR="00552B7B">
                  <w:rPr>
                    <w:lang w:val="pt-BR"/>
                  </w:rPr>
                  <w:t>ê</w:t>
                </w:r>
                <w:proofErr w:type="spellEnd"/>
                <w:r w:rsidR="00DA78C5">
                  <w:rPr>
                    <w:lang w:val="pt-BR"/>
                  </w:rPr>
                  <w:t xml:space="preserve"> Fonseca RGM:</w:t>
                </w:r>
                <w:r w:rsidR="00552B7B">
                  <w:rPr>
                    <w:lang w:val="pt-BR"/>
                  </w:rPr>
                  <w:t xml:space="preserve"> 32710101</w:t>
                </w:r>
                <w:r w:rsidR="00DA78C5">
                  <w:rPr>
                    <w:lang w:val="pt-BR"/>
                  </w:rPr>
                  <w:t>, Henrique Delmas RGM:</w:t>
                </w:r>
                <w:r w:rsidR="00552B7B">
                  <w:rPr>
                    <w:lang w:val="pt-BR"/>
                  </w:rPr>
                  <w:t xml:space="preserve"> 32686773</w:t>
                </w:r>
                <w:r w:rsidR="00DA78C5">
                  <w:rPr>
                    <w:lang w:val="pt-BR"/>
                  </w:rPr>
                  <w:t>.</w:t>
                </w:r>
              </w:sdtContent>
            </w:sdt>
          </w:p>
          <w:p w:rsidR="00D077E9" w:rsidRPr="004F0028" w:rsidRDefault="00D077E9" w:rsidP="00AB02A7">
            <w:pPr>
              <w:rPr>
                <w:lang w:val="pt-BR"/>
              </w:rPr>
            </w:pPr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:rsidR="00D077E9" w:rsidRPr="004F0028" w:rsidRDefault="00DA78C5">
      <w:pPr>
        <w:spacing w:after="200"/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4695825</wp:posOffset>
            </wp:positionH>
            <wp:positionV relativeFrom="paragraph">
              <wp:posOffset>7762240</wp:posOffset>
            </wp:positionV>
            <wp:extent cx="2660650" cy="1066800"/>
            <wp:effectExtent l="0" t="0" r="6350" b="0"/>
            <wp:wrapTight wrapText="bothSides">
              <wp:wrapPolygon edited="0">
                <wp:start x="3248" y="0"/>
                <wp:lineTo x="0" y="7329"/>
                <wp:lineTo x="0" y="16971"/>
                <wp:lineTo x="7269" y="18900"/>
                <wp:lineTo x="7269" y="19671"/>
                <wp:lineTo x="9279" y="21214"/>
                <wp:lineTo x="10207" y="21214"/>
                <wp:lineTo x="18095" y="20057"/>
                <wp:lineTo x="17940" y="18900"/>
                <wp:lineTo x="21497" y="15043"/>
                <wp:lineTo x="21497" y="12729"/>
                <wp:lineTo x="20878" y="12343"/>
                <wp:lineTo x="19332" y="10414"/>
                <wp:lineTo x="15929" y="6557"/>
                <wp:lineTo x="17012" y="5400"/>
                <wp:lineTo x="15929" y="2700"/>
                <wp:lineTo x="4021" y="0"/>
                <wp:lineTo x="3248" y="0"/>
              </wp:wrapPolygon>
            </wp:wrapTight>
            <wp:docPr id="9" name="Imagem 9" descr="UNIPÊ | Centro Universitário de João Pess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PÊ | Centro Universitário de João Pesso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78C5" w:rsidRDefault="00DA78C5" w:rsidP="00DA78C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41541" id="Retângulo 2" o:spid="_x0000_s1027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" fillcolor="#34aba2 [3206]" stroked="f" strokeweight="2pt">
                <v:textbox>
                  <w:txbxContent>
                    <w:p w:rsidR="00DA78C5" w:rsidRDefault="00DA78C5" w:rsidP="00DA78C5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4F0028">
        <w:rPr>
          <w:lang w:val="pt-BR" w:bidi="pt-BR"/>
        </w:rPr>
        <w:br w:type="page"/>
      </w:r>
    </w:p>
    <w:p w:rsidR="00D077E9" w:rsidRPr="004F0028" w:rsidRDefault="00DA78C5" w:rsidP="00D077E9">
      <w:pPr>
        <w:pStyle w:val="Ttulo1"/>
        <w:rPr>
          <w:lang w:val="pt-BR"/>
        </w:rPr>
      </w:pPr>
      <w:r>
        <w:rPr>
          <w:lang w:val="pt-BR" w:bidi="pt-BR"/>
        </w:rPr>
        <w:lastRenderedPageBreak/>
        <w:t>Jogo da Velha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371AFA" w:rsidRPr="004F0028" w:rsidTr="00DF027C">
        <w:trPr>
          <w:trHeight w:val="3546"/>
        </w:trPr>
        <w:tc>
          <w:tcPr>
            <w:tcW w:w="9999" w:type="dxa"/>
          </w:tcPr>
          <w:sdt>
            <w:sdtPr>
              <w:rPr>
                <w:lang w:val="pt-BR"/>
              </w:rPr>
              <w:id w:val="1660650702"/>
              <w:placeholder>
                <w:docPart w:val="0A594E78501C41DD954211159636FF98"/>
              </w:placeholder>
              <w15:appearance w15:val="hidden"/>
            </w:sdtPr>
            <w:sdtEndPr/>
            <w:sdtContent>
              <w:p w:rsidR="00D077E9" w:rsidRPr="004F0028" w:rsidRDefault="00770135" w:rsidP="008D10DB">
                <w:pPr>
                  <w:pStyle w:val="Ttulo2"/>
                  <w:rPr>
                    <w:lang w:val="pt-BR"/>
                  </w:rPr>
                </w:pPr>
                <w:r>
                  <w:rPr>
                    <w:lang w:val="pt-BR"/>
                  </w:rPr>
                  <w:t>Descrição e Regras</w:t>
                </w:r>
              </w:p>
            </w:sdtContent>
          </w:sdt>
          <w:p w:rsidR="00DF027C" w:rsidRPr="004F0028" w:rsidRDefault="00DF027C" w:rsidP="008D10DB">
            <w:pPr>
              <w:jc w:val="center"/>
              <w:rPr>
                <w:lang w:val="pt-BR"/>
              </w:rPr>
            </w:pPr>
          </w:p>
          <w:p w:rsidR="00DF027C" w:rsidRDefault="00770135" w:rsidP="008D10DB">
            <w:pPr>
              <w:pStyle w:val="Contedo"/>
              <w:jc w:val="center"/>
              <w:rPr>
                <w:lang w:val="pt-BR"/>
              </w:rPr>
            </w:pPr>
            <w:r>
              <w:rPr>
                <w:lang w:val="pt-BR"/>
              </w:rPr>
              <w:t>O jogo da velha é um jogo popular de regras extremamente simples</w:t>
            </w:r>
            <w:r w:rsidR="00500AF7">
              <w:rPr>
                <w:lang w:val="pt-BR"/>
              </w:rPr>
              <w:t xml:space="preserve">, </w:t>
            </w:r>
            <w:r w:rsidR="00AE4A3F">
              <w:rPr>
                <w:lang w:val="pt-BR"/>
              </w:rPr>
              <w:t>é</w:t>
            </w:r>
            <w:r w:rsidR="00500AF7">
              <w:rPr>
                <w:lang w:val="pt-BR"/>
              </w:rPr>
              <w:t xml:space="preserve"> um jogo de origem desconhecida, porém existem indícios que o jogo pode ter começado no Egito antigo</w:t>
            </w:r>
            <w:r w:rsidR="008D10DB">
              <w:rPr>
                <w:lang w:val="pt-BR"/>
              </w:rPr>
              <w:t>.</w:t>
            </w:r>
          </w:p>
          <w:p w:rsidR="008D10DB" w:rsidRDefault="008D10DB" w:rsidP="008D10DB">
            <w:pPr>
              <w:pStyle w:val="Contedo"/>
              <w:jc w:val="center"/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2552065" cy="2139950"/>
                  <wp:effectExtent l="0" t="0" r="635" b="0"/>
                  <wp:docPr id="17" name="Imagem 17" descr="Jogo da Velha — Érica Alvim Psicopedagog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Jogo da Velha — Érica Alvim Psicopedagog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65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027C" w:rsidRPr="004F0028" w:rsidRDefault="00DF027C" w:rsidP="00AE4A3F">
            <w:pPr>
              <w:pStyle w:val="Contedo"/>
              <w:rPr>
                <w:lang w:val="pt-BR"/>
              </w:rPr>
            </w:pPr>
          </w:p>
        </w:tc>
      </w:tr>
      <w:tr w:rsidR="00371AFA" w:rsidRPr="004F0028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:rsidR="00DF027C" w:rsidRPr="004F0028" w:rsidRDefault="00AE4A3F" w:rsidP="00AE4A3F">
            <w:pPr>
              <w:pStyle w:val="Textodenfase"/>
              <w:jc w:val="center"/>
              <w:rPr>
                <w:lang w:val="pt-BR"/>
              </w:rPr>
            </w:pPr>
            <w:r w:rsidRPr="00AE4A3F">
              <w:rPr>
                <w:lang w:val="pt-BR"/>
              </w:rPr>
              <w:t>O jogo é básico, necessita da participação de duas pessoas, que jogam alternadamente, preenchendo os espaços vazios, os dois jogadores precisam utilizar um símbolo X ou O para preencher os espaços, o jogador que conseguir formar uma linha com 3 símbolos idênticos será o vencedor</w:t>
            </w:r>
          </w:p>
        </w:tc>
      </w:tr>
      <w:tr w:rsidR="00371AFA" w:rsidRPr="004F0028" w:rsidTr="00DF027C">
        <w:trPr>
          <w:trHeight w:val="5931"/>
        </w:trPr>
        <w:tc>
          <w:tcPr>
            <w:tcW w:w="9999" w:type="dxa"/>
          </w:tcPr>
          <w:p w:rsidR="00DF027C" w:rsidRDefault="00AE4A3F" w:rsidP="00DF027C">
            <w:pPr>
              <w:pStyle w:val="Textodenfase"/>
              <w:rPr>
                <w:rFonts w:asciiTheme="majorHAnsi" w:hAnsiTheme="majorHAnsi" w:cstheme="majorHAnsi"/>
                <w:i/>
                <w:sz w:val="52"/>
                <w:szCs w:val="52"/>
                <w:lang w:val="pt-BR"/>
              </w:rPr>
            </w:pPr>
            <w:r>
              <w:rPr>
                <w:rFonts w:asciiTheme="majorHAnsi" w:hAnsiTheme="majorHAnsi" w:cstheme="majorHAnsi"/>
                <w:i/>
                <w:sz w:val="52"/>
                <w:szCs w:val="52"/>
                <w:lang w:val="pt-BR"/>
              </w:rPr>
              <w:lastRenderedPageBreak/>
              <w:t>Resultados</w:t>
            </w:r>
          </w:p>
          <w:p w:rsidR="00AE4A3F" w:rsidRDefault="00AE4A3F" w:rsidP="00DF027C">
            <w:pPr>
              <w:pStyle w:val="Textodenfase"/>
              <w:rPr>
                <w:rFonts w:asciiTheme="majorHAnsi" w:hAnsiTheme="majorHAnsi" w:cstheme="majorHAnsi"/>
                <w:i/>
                <w:sz w:val="52"/>
                <w:szCs w:val="52"/>
                <w:lang w:val="pt-BR"/>
              </w:rPr>
            </w:pPr>
          </w:p>
          <w:p w:rsidR="00792270" w:rsidRDefault="00792270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O programa feito em C++ contém: Uma função para iniciar o tabuleiro com todos os espaços vazios, uma função para exibir o tabuleiro, uma função para verificar o ganhador, duas funções para realizar </w:t>
            </w:r>
            <w:r w:rsidR="000D4F58">
              <w:rPr>
                <w:rFonts w:cstheme="minorHAnsi"/>
                <w:i/>
                <w:szCs w:val="28"/>
                <w:lang w:val="pt-BR"/>
              </w:rPr>
              <w:t>a jogada do jogador e da máquina e uma função para exibir os créditos.</w:t>
            </w:r>
          </w:p>
          <w:p w:rsidR="000D4F58" w:rsidRDefault="000D4F58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</w:p>
          <w:p w:rsidR="000D4F58" w:rsidRPr="000D4F58" w:rsidRDefault="000D4F58" w:rsidP="00792270">
            <w:pPr>
              <w:pStyle w:val="Textodenfase"/>
              <w:jc w:val="center"/>
              <w:rPr>
                <w:rFonts w:cstheme="minorHAnsi"/>
                <w:i/>
                <w:sz w:val="24"/>
                <w:szCs w:val="24"/>
                <w:lang w:val="pt-BR"/>
              </w:rPr>
            </w:pPr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 xml:space="preserve">Constantes: </w:t>
            </w:r>
            <w:r>
              <w:rPr>
                <w:rFonts w:cstheme="minorHAnsi"/>
                <w:i/>
                <w:sz w:val="24"/>
                <w:szCs w:val="24"/>
                <w:lang w:val="pt-BR"/>
              </w:rPr>
              <w:t>JOGADOR</w:t>
            </w:r>
            <w:r w:rsidR="00552B7B">
              <w:rPr>
                <w:rFonts w:cstheme="minorHAnsi"/>
                <w:i/>
                <w:sz w:val="24"/>
                <w:szCs w:val="24"/>
                <w:lang w:val="pt-BR"/>
              </w:rPr>
              <w:t xml:space="preserve">_X, JOGADOR_O, EMPATE ‘E’: Definem os jogadores X &amp; O, além do estado de empate. </w:t>
            </w:r>
          </w:p>
          <w:p w:rsidR="00552B7B" w:rsidRDefault="000D4F58" w:rsidP="00792270">
            <w:pPr>
              <w:pStyle w:val="Textodenfase"/>
              <w:jc w:val="center"/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</w:pPr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>Funções:</w:t>
            </w:r>
            <w:r w:rsidR="00552B7B"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 xml:space="preserve"> </w:t>
            </w:r>
          </w:p>
          <w:p w:rsid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inicializarTabuleiro: Função para inicializar o tabuleiro com todos os espaços vazios. </w:t>
            </w:r>
          </w:p>
          <w:p w:rsid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exibirTabuleiro: Função para exibir o tabuleiro.</w:t>
            </w:r>
          </w:p>
          <w:p w:rsid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 verificarGanhador: Função para verificar se algum jogador ganhou a rodada. </w:t>
            </w:r>
          </w:p>
          <w:p w:rsidR="00552B7B" w:rsidRDefault="00552B7B" w:rsidP="00155B9D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jogadaJogador: Função para realizar a jogada do jogador. </w:t>
            </w:r>
          </w:p>
          <w:p w:rsid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jogadaMaquina: Função para realizar a jogada da máquina. </w:t>
            </w:r>
          </w:p>
          <w:p w:rsid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creditos: Função para exibir os créditos. </w:t>
            </w:r>
          </w:p>
          <w:p w:rsidR="000D4F58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inicarJogo: Função para iniciar o jogo.</w:t>
            </w:r>
          </w:p>
          <w:p w:rsid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verRanking: Função para exibir o Ranking</w:t>
            </w:r>
          </w:p>
          <w:p w:rsidR="00552B7B" w:rsidRPr="00552B7B" w:rsidRDefault="00552B7B" w:rsidP="00792270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main: Função principal</w:t>
            </w:r>
          </w:p>
          <w:p w:rsidR="005C5C5F" w:rsidRDefault="000D4F58" w:rsidP="005C5C5F">
            <w:pPr>
              <w:pStyle w:val="Textodenfase"/>
              <w:jc w:val="center"/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</w:pPr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>Funcionalidades:</w:t>
            </w:r>
          </w:p>
          <w:p w:rsidR="005C5C5F" w:rsidRDefault="005C5C5F" w:rsidP="005C5C5F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Multiplayer: O jogo pode ser aproveitado por dois jogadores.</w:t>
            </w:r>
            <w:r w:rsidR="00371AFA">
              <w:t xml:space="preserve"> </w:t>
            </w:r>
            <w:r w:rsidR="00371AFA">
              <w:rPr>
                <w:noProof/>
              </w:rPr>
              <w:drawing>
                <wp:inline distT="0" distB="0" distL="0" distR="0">
                  <wp:extent cx="5657850" cy="3081007"/>
                  <wp:effectExtent l="0" t="0" r="0" b="5715"/>
                  <wp:docPr id="4" name="Imagem 4" descr="https://cdn.discordapp.com/attachments/1060769758569562212/1177046327683731466/Screensho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discordapp.com/attachments/1060769758569562212/1177046327683731466/Screenshot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2073" cy="3105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C5F" w:rsidRDefault="005C5C5F" w:rsidP="005C5C5F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lastRenderedPageBreak/>
              <w:t>Um jogador: O jogador pode iniciar uma rodada sozinho, onde ele irá enfrentar uma máquina.</w:t>
            </w:r>
            <w:r w:rsidR="00155B9D">
              <w:t xml:space="preserve"> </w:t>
            </w:r>
            <w:r w:rsidR="00155B9D">
              <w:rPr>
                <w:noProof/>
              </w:rPr>
              <w:drawing>
                <wp:inline distT="0" distB="0" distL="0" distR="0">
                  <wp:extent cx="5904167" cy="3199757"/>
                  <wp:effectExtent l="0" t="0" r="1905" b="1270"/>
                  <wp:docPr id="10" name="Imagem 10" descr="https://cdn.discordapp.com/attachments/1060769758569562212/1177046953616482407/Screenshot_4.png?ex=65711566&amp;is=655ea066&amp;hm=3a8dbcb7643e9b747e42862841a791fb9eb624e951a83ceaba10246d0f633a75&amp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discordapp.com/attachments/1060769758569562212/1177046953616482407/Screenshot_4.png?ex=65711566&amp;is=655ea066&amp;hm=3a8dbcb7643e9b747e42862841a791fb9eb624e951a83ceaba10246d0f633a75&amp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2770" cy="3220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C5F" w:rsidRDefault="005C5C5F" w:rsidP="005C5C5F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Créditos: Exibe os créditos disponíveis.</w:t>
            </w:r>
            <w:r w:rsidR="00371AFA">
              <w:t xml:space="preserve"> </w:t>
            </w:r>
            <w:r w:rsidR="00371AFA">
              <w:rPr>
                <w:noProof/>
              </w:rPr>
              <w:drawing>
                <wp:inline distT="0" distB="0" distL="0" distR="0">
                  <wp:extent cx="5857315" cy="3174365"/>
                  <wp:effectExtent l="0" t="0" r="0" b="6985"/>
                  <wp:docPr id="7" name="Imagem 7" descr="https://cdn.discordapp.com/attachments/1060769758569562212/1177046615635279973/Screenshot_3.png?ex=65711515&amp;is=655ea015&amp;hm=cca8229abf317a5f25a8b73fbef363ca480f1c1a0efd50bded9b7017a72fa7cd&amp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discordapp.com/attachments/1060769758569562212/1177046615635279973/Screenshot_3.png?ex=65711515&amp;is=655ea015&amp;hm=cca8229abf317a5f25a8b73fbef363ca480f1c1a0efd50bded9b7017a72fa7cd&amp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777" cy="3200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5C5F" w:rsidRPr="005C5C5F" w:rsidRDefault="005C5C5F" w:rsidP="005C5C5F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Ranking: Exibe o Ranking</w:t>
            </w:r>
          </w:p>
          <w:p w:rsidR="000D4F58" w:rsidRDefault="00947B66" w:rsidP="00792270">
            <w:pPr>
              <w:pStyle w:val="Textodenfase"/>
              <w:jc w:val="center"/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</w:pPr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 xml:space="preserve">Dificuldades encontradas e </w:t>
            </w:r>
            <w:proofErr w:type="gramStart"/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 xml:space="preserve">soluções </w:t>
            </w:r>
            <w:r w:rsidR="000D4F58"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>:</w:t>
            </w:r>
            <w:proofErr w:type="gramEnd"/>
          </w:p>
          <w:p w:rsidR="000D4F58" w:rsidRPr="000D4F58" w:rsidRDefault="000D4F58" w:rsidP="00792270">
            <w:pPr>
              <w:pStyle w:val="Textodenfase"/>
              <w:jc w:val="center"/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</w:pPr>
          </w:p>
          <w:p w:rsidR="00155B9D" w:rsidRDefault="00155B9D" w:rsidP="00155B9D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Usar o Struct: Pesquisamos no Youtube e corrigimos no código.</w:t>
            </w:r>
          </w:p>
          <w:p w:rsidR="00AE4A3F" w:rsidRDefault="00155B9D" w:rsidP="00155B9D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>Fazer uma função para mostrar o nome do jogador quando ele estiver jogando (Não conseguimos encontrar uma solução</w:t>
            </w:r>
            <w:r w:rsidR="002B30C7">
              <w:rPr>
                <w:rFonts w:cstheme="minorHAnsi"/>
                <w:i/>
                <w:szCs w:val="28"/>
                <w:lang w:val="pt-BR"/>
              </w:rPr>
              <w:t>)</w:t>
            </w:r>
            <w:r w:rsidR="008B517F">
              <w:rPr>
                <w:rFonts w:cstheme="minorHAnsi"/>
                <w:i/>
                <w:szCs w:val="28"/>
                <w:lang w:val="pt-BR"/>
              </w:rPr>
              <w:t>.</w:t>
            </w:r>
          </w:p>
          <w:p w:rsidR="008B517F" w:rsidRDefault="008B517F" w:rsidP="00155B9D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lastRenderedPageBreak/>
              <w:t>Tivemos um problema com o DEV C++, pois ao invés de letras, aparecem símbolos, mesmo mudando a língua do código para Português.</w:t>
            </w:r>
          </w:p>
          <w:p w:rsidR="008B517F" w:rsidRDefault="008B517F" w:rsidP="008B517F">
            <w:pPr>
              <w:pStyle w:val="Textodenfase"/>
              <w:jc w:val="center"/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</w:pPr>
          </w:p>
          <w:p w:rsidR="008B517F" w:rsidRDefault="008B517F" w:rsidP="008B517F">
            <w:pPr>
              <w:pStyle w:val="Textodenfase"/>
              <w:jc w:val="center"/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</w:pPr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>Conclusão</w:t>
            </w:r>
            <w:r>
              <w:rPr>
                <w:rFonts w:asciiTheme="majorHAnsi" w:hAnsiTheme="majorHAnsi" w:cstheme="majorHAnsi"/>
                <w:i/>
                <w:sz w:val="36"/>
                <w:szCs w:val="36"/>
                <w:lang w:val="pt-BR"/>
              </w:rPr>
              <w:t>:</w:t>
            </w:r>
          </w:p>
          <w:p w:rsidR="008B517F" w:rsidRPr="008B517F" w:rsidRDefault="008B517F" w:rsidP="008B517F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  <w:r>
              <w:rPr>
                <w:rFonts w:cstheme="minorHAnsi"/>
                <w:i/>
                <w:szCs w:val="28"/>
                <w:lang w:val="pt-BR"/>
              </w:rPr>
              <w:t xml:space="preserve">Desse modo, notamos que o código fornece uma funcionalidade prática e fácil de se entender, </w:t>
            </w:r>
            <w:r w:rsidR="00B63F97">
              <w:rPr>
                <w:rFonts w:cstheme="minorHAnsi"/>
                <w:i/>
                <w:szCs w:val="28"/>
                <w:lang w:val="pt-BR"/>
              </w:rPr>
              <w:t>permitindo diferentes possibilidades de exibição e jogo, por exemplo: Os modos multiplayer e Solo e o painel de ranking e créditos. Nota-se, que há possibilidades de melhora nas escolhas da máquina com o jogador e na organização e criação de novas funções.</w:t>
            </w:r>
          </w:p>
          <w:p w:rsidR="008B517F" w:rsidRDefault="008B517F" w:rsidP="00155B9D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</w:p>
          <w:p w:rsidR="002B30C7" w:rsidRPr="00AE4A3F" w:rsidRDefault="002B30C7" w:rsidP="00155B9D">
            <w:pPr>
              <w:pStyle w:val="Textodenfase"/>
              <w:jc w:val="center"/>
              <w:rPr>
                <w:rFonts w:cstheme="minorHAnsi"/>
                <w:i/>
                <w:szCs w:val="28"/>
                <w:lang w:val="pt-BR"/>
              </w:rPr>
            </w:pPr>
          </w:p>
          <w:p w:rsidR="00DF027C" w:rsidRPr="004F0028" w:rsidRDefault="00DF027C" w:rsidP="00AE4A3F">
            <w:pPr>
              <w:pStyle w:val="Contedo"/>
              <w:rPr>
                <w:i/>
                <w:sz w:val="36"/>
                <w:lang w:val="pt-BR"/>
              </w:rPr>
            </w:pPr>
          </w:p>
        </w:tc>
      </w:tr>
    </w:tbl>
    <w:p w:rsidR="00AB02A7" w:rsidRPr="004F0028" w:rsidRDefault="00AB02A7" w:rsidP="00DF027C">
      <w:pPr>
        <w:rPr>
          <w:lang w:val="pt-BR"/>
        </w:rPr>
      </w:pPr>
    </w:p>
    <w:p w:rsidR="0087605E" w:rsidRPr="004F0028" w:rsidRDefault="0087605E" w:rsidP="00AB02A7">
      <w:pPr>
        <w:spacing w:after="200"/>
        <w:rPr>
          <w:lang w:val="pt-BR"/>
        </w:rPr>
      </w:pPr>
    </w:p>
    <w:sectPr w:rsidR="0087605E" w:rsidRPr="004F0028" w:rsidSect="00AB02A7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57B" w:rsidRDefault="00EF557B">
      <w:r>
        <w:separator/>
      </w:r>
    </w:p>
    <w:p w:rsidR="00EF557B" w:rsidRDefault="00EF557B"/>
  </w:endnote>
  <w:endnote w:type="continuationSeparator" w:id="0">
    <w:p w:rsidR="00EF557B" w:rsidRDefault="00EF557B">
      <w:r>
        <w:continuationSeparator/>
      </w:r>
    </w:p>
    <w:p w:rsidR="00EF557B" w:rsidRDefault="00EF55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57B" w:rsidRDefault="00EF557B">
      <w:r>
        <w:separator/>
      </w:r>
    </w:p>
    <w:p w:rsidR="00EF557B" w:rsidRDefault="00EF557B"/>
  </w:footnote>
  <w:footnote w:type="continuationSeparator" w:id="0">
    <w:p w:rsidR="00EF557B" w:rsidRDefault="00EF557B">
      <w:r>
        <w:continuationSeparator/>
      </w:r>
    </w:p>
    <w:p w:rsidR="00EF557B" w:rsidRDefault="00EF55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4F0028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4F0028" w:rsidRDefault="00D077E9">
          <w:pPr>
            <w:pStyle w:val="Cabealho"/>
            <w:rPr>
              <w:lang w:val="pt-BR"/>
            </w:rPr>
          </w:pPr>
        </w:p>
      </w:tc>
    </w:tr>
  </w:tbl>
  <w:p w:rsidR="00D077E9" w:rsidRPr="004F0028" w:rsidRDefault="00D077E9" w:rsidP="00D077E9">
    <w:pPr>
      <w:pStyle w:val="Cabealho"/>
      <w:rPr>
        <w:lang w:val="pt-B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C5"/>
    <w:rsid w:val="0002482E"/>
    <w:rsid w:val="00050324"/>
    <w:rsid w:val="000A0150"/>
    <w:rsid w:val="000D4F58"/>
    <w:rsid w:val="000E63C9"/>
    <w:rsid w:val="00130E9D"/>
    <w:rsid w:val="00150A6D"/>
    <w:rsid w:val="00155B9D"/>
    <w:rsid w:val="00185B35"/>
    <w:rsid w:val="001F2BC8"/>
    <w:rsid w:val="001F5F6B"/>
    <w:rsid w:val="00243EBC"/>
    <w:rsid w:val="00246A35"/>
    <w:rsid w:val="00284348"/>
    <w:rsid w:val="002B30C7"/>
    <w:rsid w:val="002F51F5"/>
    <w:rsid w:val="00312137"/>
    <w:rsid w:val="00330359"/>
    <w:rsid w:val="0033762F"/>
    <w:rsid w:val="00360494"/>
    <w:rsid w:val="00366C7E"/>
    <w:rsid w:val="00371AFA"/>
    <w:rsid w:val="00384EA3"/>
    <w:rsid w:val="003A39A1"/>
    <w:rsid w:val="003C2191"/>
    <w:rsid w:val="003D3863"/>
    <w:rsid w:val="004110DE"/>
    <w:rsid w:val="0044085A"/>
    <w:rsid w:val="00443DB7"/>
    <w:rsid w:val="004B21A5"/>
    <w:rsid w:val="004F0028"/>
    <w:rsid w:val="00500AF7"/>
    <w:rsid w:val="005037F0"/>
    <w:rsid w:val="00516A86"/>
    <w:rsid w:val="005275F6"/>
    <w:rsid w:val="00552B7B"/>
    <w:rsid w:val="00572102"/>
    <w:rsid w:val="005C5C5F"/>
    <w:rsid w:val="005C6745"/>
    <w:rsid w:val="005F1BB0"/>
    <w:rsid w:val="00656C4D"/>
    <w:rsid w:val="006E5716"/>
    <w:rsid w:val="006F2844"/>
    <w:rsid w:val="007302B3"/>
    <w:rsid w:val="00730733"/>
    <w:rsid w:val="00730E3A"/>
    <w:rsid w:val="00736AAF"/>
    <w:rsid w:val="00765B2A"/>
    <w:rsid w:val="00770135"/>
    <w:rsid w:val="00783A34"/>
    <w:rsid w:val="00792270"/>
    <w:rsid w:val="007C6B52"/>
    <w:rsid w:val="007D16C5"/>
    <w:rsid w:val="00862FE4"/>
    <w:rsid w:val="0086389A"/>
    <w:rsid w:val="0087605E"/>
    <w:rsid w:val="008B1FEE"/>
    <w:rsid w:val="008B517F"/>
    <w:rsid w:val="008B5377"/>
    <w:rsid w:val="008D10DB"/>
    <w:rsid w:val="00903C32"/>
    <w:rsid w:val="00916B16"/>
    <w:rsid w:val="009173B9"/>
    <w:rsid w:val="0093335D"/>
    <w:rsid w:val="0093613E"/>
    <w:rsid w:val="00943026"/>
    <w:rsid w:val="00947B66"/>
    <w:rsid w:val="00960CD7"/>
    <w:rsid w:val="00966B81"/>
    <w:rsid w:val="009C7720"/>
    <w:rsid w:val="00A23AFA"/>
    <w:rsid w:val="00A31B3E"/>
    <w:rsid w:val="00A532F3"/>
    <w:rsid w:val="00A8489E"/>
    <w:rsid w:val="00AB02A7"/>
    <w:rsid w:val="00AC29F3"/>
    <w:rsid w:val="00AE4A3F"/>
    <w:rsid w:val="00B231E5"/>
    <w:rsid w:val="00B63F97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A78C5"/>
    <w:rsid w:val="00DB4BBC"/>
    <w:rsid w:val="00DD152F"/>
    <w:rsid w:val="00DE213F"/>
    <w:rsid w:val="00DF027C"/>
    <w:rsid w:val="00E00A32"/>
    <w:rsid w:val="00E22ACD"/>
    <w:rsid w:val="00E620B0"/>
    <w:rsid w:val="00E81B40"/>
    <w:rsid w:val="00EF555B"/>
    <w:rsid w:val="00EF557B"/>
    <w:rsid w:val="00F027BB"/>
    <w:rsid w:val="00F11DCF"/>
    <w:rsid w:val="00F162EA"/>
    <w:rsid w:val="00F52D27"/>
    <w:rsid w:val="00F83527"/>
    <w:rsid w:val="00FD583F"/>
    <w:rsid w:val="00FD7488"/>
    <w:rsid w:val="00FF16B4"/>
    <w:rsid w:val="00FF4E78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7B067B"/>
  <w15:docId w15:val="{B36728ED-EC15-4E58-A6DE-DFA8C7B5F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RRIOR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EFF64C4C3A64C5B9A0B8FD6D329EB8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400630-B5D7-42BD-AB0F-647DDD15C511}"/>
      </w:docPartPr>
      <w:docPartBody>
        <w:p w:rsidR="006051E0" w:rsidRDefault="00987A2D">
          <w:pPr>
            <w:pStyle w:val="9EFF64C4C3A64C5B9A0B8FD6D329EB8F"/>
          </w:pPr>
          <w:r w:rsidRPr="00D86945">
            <w:rPr>
              <w:rStyle w:val="SubttuloChar"/>
              <w:b/>
              <w:lang w:val="pt-BR" w:bidi="pt-BR"/>
            </w:rPr>
            <w:fldChar w:fldCharType="begin"/>
          </w:r>
          <w:r w:rsidRPr="00D86945">
            <w:rPr>
              <w:rStyle w:val="SubttuloChar"/>
              <w:lang w:val="pt-BR" w:bidi="pt-BR"/>
            </w:rPr>
            <w:instrText xml:space="preserve"> DATE  \@ "MMMM d"  \* MERGEFORMAT </w:instrText>
          </w:r>
          <w:r w:rsidRPr="00D86945">
            <w:rPr>
              <w:rStyle w:val="SubttuloChar"/>
              <w:b/>
              <w:lang w:val="pt-BR" w:bidi="pt-BR"/>
            </w:rPr>
            <w:fldChar w:fldCharType="separate"/>
          </w:r>
          <w:r>
            <w:rPr>
              <w:rStyle w:val="SubttuloChar"/>
              <w:lang w:val="pt-BR" w:bidi="pt-BR"/>
            </w:rPr>
            <w:t>novembro 22</w:t>
          </w:r>
          <w:r w:rsidRPr="00D86945">
            <w:rPr>
              <w:rStyle w:val="SubttuloChar"/>
              <w:b/>
              <w:lang w:val="pt-BR" w:bidi="pt-BR"/>
            </w:rPr>
            <w:fldChar w:fldCharType="end"/>
          </w:r>
        </w:p>
      </w:docPartBody>
    </w:docPart>
    <w:docPart>
      <w:docPartPr>
        <w:name w:val="3784713DB8EB448587646B3BE1B1B14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8B9320-37FA-4BE7-B93A-D270CDBB05C1}"/>
      </w:docPartPr>
      <w:docPartBody>
        <w:p w:rsidR="006051E0" w:rsidRDefault="00987A2D">
          <w:pPr>
            <w:pStyle w:val="3784713DB8EB448587646B3BE1B1B149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0A594E78501C41DD954211159636FF9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1698B16-99B1-4429-94BD-0619BC80DE5E}"/>
      </w:docPartPr>
      <w:docPartBody>
        <w:p w:rsidR="006051E0" w:rsidRDefault="00987A2D">
          <w:pPr>
            <w:pStyle w:val="0A594E78501C41DD954211159636FF98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2D"/>
    <w:rsid w:val="006051E0"/>
    <w:rsid w:val="00710FCB"/>
    <w:rsid w:val="00987A2D"/>
    <w:rsid w:val="00B9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9EFF64C4C3A64C5B9A0B8FD6D329EB8F">
    <w:name w:val="9EFF64C4C3A64C5B9A0B8FD6D329EB8F"/>
  </w:style>
  <w:style w:type="paragraph" w:customStyle="1" w:styleId="3784713DB8EB448587646B3BE1B1B149">
    <w:name w:val="3784713DB8EB448587646B3BE1B1B149"/>
  </w:style>
  <w:style w:type="paragraph" w:customStyle="1" w:styleId="A5159A71D2B34F119FE04A366749BE45">
    <w:name w:val="A5159A71D2B34F119FE04A366749BE45"/>
  </w:style>
  <w:style w:type="paragraph" w:customStyle="1" w:styleId="0A594E78501C41DD954211159636FF98">
    <w:name w:val="0A594E78501C41DD954211159636FF98"/>
  </w:style>
  <w:style w:type="paragraph" w:customStyle="1" w:styleId="63CD681F17B442A08F9A458560D188DF">
    <w:name w:val="63CD681F17B442A08F9A458560D188DF"/>
  </w:style>
  <w:style w:type="paragraph" w:customStyle="1" w:styleId="F6C2FECC67D14116963113B94AA36BFF">
    <w:name w:val="F6C2FECC67D14116963113B94AA36BFF"/>
  </w:style>
  <w:style w:type="paragraph" w:customStyle="1" w:styleId="DF7B7A8A3A914B278B10492C809D0365">
    <w:name w:val="DF7B7A8A3A914B278B10492C809D0365"/>
  </w:style>
  <w:style w:type="paragraph" w:customStyle="1" w:styleId="A2483A17D88B4F5F8D78B6A5B69E57D7">
    <w:name w:val="A2483A17D88B4F5F8D78B6A5B69E57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246</TotalTime>
  <Pages>5</Pages>
  <Words>392</Words>
  <Characters>2123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WARRIOR</dc:creator>
  <cp:keywords/>
  <cp:lastModifiedBy>WARRIOR</cp:lastModifiedBy>
  <cp:revision>4</cp:revision>
  <cp:lastPrinted>2006-08-01T17:47:00Z</cp:lastPrinted>
  <dcterms:created xsi:type="dcterms:W3CDTF">2023-11-22T16:50:00Z</dcterms:created>
  <dcterms:modified xsi:type="dcterms:W3CDTF">2023-11-23T01:35:00Z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